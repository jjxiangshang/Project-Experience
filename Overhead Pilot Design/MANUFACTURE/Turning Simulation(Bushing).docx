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69B3" w:rsidRDefault="009D0C23">
      <w:r>
        <w:rPr>
          <w:noProof/>
        </w:rPr>
        <w:drawing>
          <wp:inline distT="0" distB="0" distL="0" distR="0" wp14:anchorId="712D0A69" wp14:editId="49C43E6E">
            <wp:extent cx="2571750" cy="7048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70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9B3">
        <w:rPr>
          <w:noProof/>
        </w:rPr>
        <w:lastRenderedPageBreak/>
        <w:drawing>
          <wp:inline distT="0" distB="0" distL="0" distR="0" wp14:anchorId="62C82E8B" wp14:editId="25D8348A">
            <wp:extent cx="4724400" cy="7258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9B3">
        <w:rPr>
          <w:noProof/>
        </w:rPr>
        <w:lastRenderedPageBreak/>
        <w:drawing>
          <wp:inline distT="0" distB="0" distL="0" distR="0" wp14:anchorId="46BCB99A" wp14:editId="314DD485">
            <wp:extent cx="4705350" cy="7258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911" w:rsidRDefault="007B69B3">
      <w:r>
        <w:rPr>
          <w:noProof/>
        </w:rPr>
        <w:lastRenderedPageBreak/>
        <w:drawing>
          <wp:inline distT="0" distB="0" distL="0" distR="0" wp14:anchorId="653EE832" wp14:editId="61900433">
            <wp:extent cx="4695825" cy="72009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4F26BC" wp14:editId="0ED1D76C">
            <wp:extent cx="4733925" cy="72771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38E3">
        <w:rPr>
          <w:noProof/>
        </w:rPr>
        <w:lastRenderedPageBreak/>
        <w:drawing>
          <wp:inline distT="0" distB="0" distL="0" distR="0" wp14:anchorId="267060D1" wp14:editId="588AA1AC">
            <wp:extent cx="5943600" cy="32569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7EC" w:rsidRDefault="00BE38E3">
      <w:r>
        <w:rPr>
          <w:noProof/>
        </w:rPr>
        <w:drawing>
          <wp:inline distT="0" distB="0" distL="0" distR="0" wp14:anchorId="13135334" wp14:editId="1250D556">
            <wp:extent cx="5591175" cy="2889968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8370" cy="289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8E3" w:rsidRDefault="007857EC">
      <w:r>
        <w:rPr>
          <w:noProof/>
        </w:rPr>
        <w:lastRenderedPageBreak/>
        <w:drawing>
          <wp:inline distT="0" distB="0" distL="0" distR="0" wp14:anchorId="028C3EB3" wp14:editId="4ACD9925">
            <wp:extent cx="5943600" cy="30619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F73" w:rsidRDefault="00CF3F73">
      <w:r>
        <w:rPr>
          <w:noProof/>
        </w:rPr>
        <w:drawing>
          <wp:inline distT="0" distB="0" distL="0" distR="0" wp14:anchorId="43DF6ADA" wp14:editId="12915666">
            <wp:extent cx="5943600" cy="32435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4CE" w:rsidRDefault="005C14CE">
      <w:r>
        <w:rPr>
          <w:noProof/>
        </w:rPr>
        <w:lastRenderedPageBreak/>
        <w:drawing>
          <wp:inline distT="0" distB="0" distL="0" distR="0" wp14:anchorId="01ABD9C8" wp14:editId="57F88CA2">
            <wp:extent cx="5943600" cy="30676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C35" w:rsidRDefault="00CF2C35">
      <w:r>
        <w:rPr>
          <w:noProof/>
        </w:rPr>
        <w:drawing>
          <wp:inline distT="0" distB="0" distL="0" distR="0" wp14:anchorId="60F08C8B" wp14:editId="5329EAA5">
            <wp:extent cx="5943600" cy="32435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1DB" w:rsidRDefault="006D51DB"/>
    <w:p w:rsidR="00E230E1" w:rsidRDefault="00B90070">
      <w:r>
        <w:rPr>
          <w:noProof/>
        </w:rPr>
        <w:lastRenderedPageBreak/>
        <w:drawing>
          <wp:inline distT="0" distB="0" distL="0" distR="0" wp14:anchorId="74087CB5" wp14:editId="719ED765">
            <wp:extent cx="5943600" cy="30657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291" w:rsidRDefault="00F839A8">
      <w:r>
        <w:rPr>
          <w:noProof/>
        </w:rPr>
        <w:drawing>
          <wp:inline distT="0" distB="0" distL="0" distR="0" wp14:anchorId="76DA49C0" wp14:editId="456A1B40">
            <wp:extent cx="5943600" cy="32391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1DB" w:rsidRDefault="006D51DB">
      <w:r>
        <w:rPr>
          <w:noProof/>
        </w:rPr>
        <w:lastRenderedPageBreak/>
        <w:drawing>
          <wp:inline distT="0" distB="0" distL="0" distR="0" wp14:anchorId="292F43E9" wp14:editId="1F9B7FC1">
            <wp:extent cx="5943600" cy="30657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F26" w:rsidRDefault="00FE5F26">
      <w:r>
        <w:rPr>
          <w:noProof/>
        </w:rPr>
        <w:drawing>
          <wp:inline distT="0" distB="0" distL="0" distR="0" wp14:anchorId="1747DE2C" wp14:editId="733D18E0">
            <wp:extent cx="5943600" cy="3244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E5F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2815"/>
    <w:rsid w:val="005C14CE"/>
    <w:rsid w:val="006D51DB"/>
    <w:rsid w:val="00701B90"/>
    <w:rsid w:val="007857EC"/>
    <w:rsid w:val="007B69B3"/>
    <w:rsid w:val="009D0C23"/>
    <w:rsid w:val="00B90070"/>
    <w:rsid w:val="00BE38E3"/>
    <w:rsid w:val="00CC2815"/>
    <w:rsid w:val="00CF2C35"/>
    <w:rsid w:val="00CF3F73"/>
    <w:rsid w:val="00D92291"/>
    <w:rsid w:val="00E230E1"/>
    <w:rsid w:val="00E43911"/>
    <w:rsid w:val="00F839A8"/>
    <w:rsid w:val="00FE5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91D79"/>
  <w15:chartTrackingRefBased/>
  <w15:docId w15:val="{E2E1CCA9-971D-417E-87F2-3F435ABC2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96CD7DDF</Template>
  <TotalTime>59</TotalTime>
  <Pages>10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qingyang liu</dc:creator>
  <cp:keywords/>
  <dc:description/>
  <cp:lastModifiedBy>qingyang liu</cp:lastModifiedBy>
  <cp:revision>14</cp:revision>
  <dcterms:created xsi:type="dcterms:W3CDTF">2017-05-01T15:18:00Z</dcterms:created>
  <dcterms:modified xsi:type="dcterms:W3CDTF">2017-05-01T16:17:00Z</dcterms:modified>
</cp:coreProperties>
</file>