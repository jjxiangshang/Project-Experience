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5DB1" w:rsidRDefault="000C6959">
      <w:r>
        <w:rPr>
          <w:noProof/>
        </w:rPr>
        <w:drawing>
          <wp:inline distT="0" distB="0" distL="0" distR="0" wp14:anchorId="544AF49D" wp14:editId="03A9363E">
            <wp:extent cx="4743450" cy="7248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25D971" wp14:editId="790651FC">
            <wp:extent cx="4714875" cy="72485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4E78E7" wp14:editId="69C88AE0">
            <wp:extent cx="4724400" cy="7258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6A34E2">
        <w:rPr>
          <w:noProof/>
        </w:rPr>
        <w:lastRenderedPageBreak/>
        <w:drawing>
          <wp:inline distT="0" distB="0" distL="0" distR="0" wp14:anchorId="2DE7E6C5" wp14:editId="1FC07251">
            <wp:extent cx="2638425" cy="75438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344F">
        <w:rPr>
          <w:noProof/>
        </w:rPr>
        <w:lastRenderedPageBreak/>
        <w:drawing>
          <wp:inline distT="0" distB="0" distL="0" distR="0" wp14:anchorId="2DF0D919" wp14:editId="4653D643">
            <wp:extent cx="5943600" cy="32334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344F">
        <w:rPr>
          <w:noProof/>
        </w:rPr>
        <w:drawing>
          <wp:inline distT="0" distB="0" distL="0" distR="0" wp14:anchorId="2ABF8BEB" wp14:editId="694173BB">
            <wp:extent cx="5943600" cy="3228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DB7">
        <w:rPr>
          <w:noProof/>
        </w:rPr>
        <w:lastRenderedPageBreak/>
        <w:drawing>
          <wp:inline distT="0" distB="0" distL="0" distR="0" wp14:anchorId="2FDE9E0A" wp14:editId="0C51B4BA">
            <wp:extent cx="5943600" cy="32334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DB7">
        <w:rPr>
          <w:noProof/>
        </w:rPr>
        <w:drawing>
          <wp:inline distT="0" distB="0" distL="0" distR="0" wp14:anchorId="3C853E3F" wp14:editId="02E7F429">
            <wp:extent cx="5943600" cy="32429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4BA">
        <w:rPr>
          <w:noProof/>
        </w:rPr>
        <w:lastRenderedPageBreak/>
        <w:drawing>
          <wp:inline distT="0" distB="0" distL="0" distR="0" wp14:anchorId="4F4C2B4E" wp14:editId="0ED9E499">
            <wp:extent cx="5943600" cy="32353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85C">
        <w:rPr>
          <w:noProof/>
        </w:rPr>
        <w:drawing>
          <wp:inline distT="0" distB="0" distL="0" distR="0" wp14:anchorId="313F31DF" wp14:editId="175302D1">
            <wp:extent cx="5943600" cy="32372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74B">
        <w:rPr>
          <w:noProof/>
        </w:rPr>
        <w:lastRenderedPageBreak/>
        <w:drawing>
          <wp:inline distT="0" distB="0" distL="0" distR="0" wp14:anchorId="02F94468" wp14:editId="64D07A2B">
            <wp:extent cx="5943600" cy="3244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D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A41"/>
    <w:rsid w:val="00090DB7"/>
    <w:rsid w:val="000A344F"/>
    <w:rsid w:val="000C6959"/>
    <w:rsid w:val="002264BA"/>
    <w:rsid w:val="002C3A41"/>
    <w:rsid w:val="002D5318"/>
    <w:rsid w:val="006A34E2"/>
    <w:rsid w:val="007149FD"/>
    <w:rsid w:val="009E185C"/>
    <w:rsid w:val="00B01914"/>
    <w:rsid w:val="00DA5DB1"/>
    <w:rsid w:val="00DC3046"/>
    <w:rsid w:val="00EB6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6BB9FF-2CD8-4B5C-BD12-F3EA63512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49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9F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B9287AA9</Template>
  <TotalTime>48</TotalTime>
  <Pages>8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qingyang liu</dc:creator>
  <cp:keywords/>
  <dc:description/>
  <cp:lastModifiedBy>qingyang liu</cp:lastModifiedBy>
  <cp:revision>12</cp:revision>
  <cp:lastPrinted>2017-04-17T19:36:00Z</cp:lastPrinted>
  <dcterms:created xsi:type="dcterms:W3CDTF">2017-04-17T18:44:00Z</dcterms:created>
  <dcterms:modified xsi:type="dcterms:W3CDTF">2017-04-17T19:43:00Z</dcterms:modified>
</cp:coreProperties>
</file>