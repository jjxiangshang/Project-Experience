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BD7" w:rsidRDefault="008376FE">
      <w:r>
        <w:rPr>
          <w:noProof/>
        </w:rPr>
        <w:drawing>
          <wp:inline distT="0" distB="0" distL="0" distR="0" wp14:anchorId="49E909DA" wp14:editId="3FF37013">
            <wp:extent cx="4714875" cy="7248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151">
        <w:rPr>
          <w:noProof/>
        </w:rPr>
        <w:lastRenderedPageBreak/>
        <w:drawing>
          <wp:inline distT="0" distB="0" distL="0" distR="0" wp14:anchorId="50C5C8AF" wp14:editId="6BB11316">
            <wp:extent cx="4705350" cy="723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151">
        <w:rPr>
          <w:noProof/>
        </w:rPr>
        <w:lastRenderedPageBreak/>
        <w:drawing>
          <wp:inline distT="0" distB="0" distL="0" distR="0" wp14:anchorId="6012136E" wp14:editId="57DA5D04">
            <wp:extent cx="4705350" cy="7267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FBEB818" wp14:editId="525A6BBF">
            <wp:extent cx="2676525" cy="7543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3B5">
        <w:rPr>
          <w:noProof/>
        </w:rPr>
        <w:lastRenderedPageBreak/>
        <w:drawing>
          <wp:inline distT="0" distB="0" distL="0" distR="0" wp14:anchorId="42C592A4" wp14:editId="01C6500F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3B5">
        <w:rPr>
          <w:noProof/>
        </w:rPr>
        <w:drawing>
          <wp:inline distT="0" distB="0" distL="0" distR="0" wp14:anchorId="5C545583" wp14:editId="5776FDD2">
            <wp:extent cx="5943600" cy="3231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A7D">
        <w:rPr>
          <w:noProof/>
        </w:rPr>
        <w:lastRenderedPageBreak/>
        <w:drawing>
          <wp:inline distT="0" distB="0" distL="0" distR="0" wp14:anchorId="55C3D974" wp14:editId="7E3F3DC5">
            <wp:extent cx="5943600" cy="3246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756">
        <w:rPr>
          <w:noProof/>
        </w:rPr>
        <w:drawing>
          <wp:inline distT="0" distB="0" distL="0" distR="0" wp14:anchorId="1E13D756" wp14:editId="070ECA58">
            <wp:extent cx="594360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756">
        <w:rPr>
          <w:noProof/>
        </w:rPr>
        <w:lastRenderedPageBreak/>
        <w:drawing>
          <wp:inline distT="0" distB="0" distL="0" distR="0" wp14:anchorId="33472420" wp14:editId="25634086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388">
        <w:rPr>
          <w:noProof/>
        </w:rPr>
        <w:drawing>
          <wp:inline distT="0" distB="0" distL="0" distR="0" wp14:anchorId="6F4ABC18" wp14:editId="74C4C50E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C68">
        <w:rPr>
          <w:noProof/>
        </w:rPr>
        <w:lastRenderedPageBreak/>
        <w:drawing>
          <wp:inline distT="0" distB="0" distL="0" distR="0" wp14:anchorId="2BD738EF" wp14:editId="23EDCE11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9C6">
        <w:rPr>
          <w:noProof/>
        </w:rPr>
        <w:drawing>
          <wp:inline distT="0" distB="0" distL="0" distR="0" wp14:anchorId="5CABEB51" wp14:editId="2A4A67B0">
            <wp:extent cx="594360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0AD"/>
    <w:rsid w:val="00062C68"/>
    <w:rsid w:val="00155388"/>
    <w:rsid w:val="002D5151"/>
    <w:rsid w:val="00301A7D"/>
    <w:rsid w:val="005B1A3A"/>
    <w:rsid w:val="00747756"/>
    <w:rsid w:val="008376FE"/>
    <w:rsid w:val="00A619C6"/>
    <w:rsid w:val="00C413B5"/>
    <w:rsid w:val="00DD7BD7"/>
    <w:rsid w:val="00F82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915DD-08AE-465D-A222-819075CAE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43EA5693</Template>
  <TotalTime>73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qingyang liu</dc:creator>
  <cp:keywords/>
  <dc:description/>
  <cp:lastModifiedBy>qingyang liu</cp:lastModifiedBy>
  <cp:revision>10</cp:revision>
  <dcterms:created xsi:type="dcterms:W3CDTF">2017-04-17T17:30:00Z</dcterms:created>
  <dcterms:modified xsi:type="dcterms:W3CDTF">2017-04-17T19:26:00Z</dcterms:modified>
</cp:coreProperties>
</file>