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F7" w:rsidRDefault="001B1848">
      <w:r>
        <w:rPr>
          <w:noProof/>
        </w:rPr>
        <w:drawing>
          <wp:inline distT="0" distB="0" distL="0" distR="0" wp14:anchorId="24D6C2CD" wp14:editId="27537C5F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7F4F7" wp14:editId="7C67C73A">
            <wp:extent cx="5943600" cy="3251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5AF877" wp14:editId="62BFC80A">
            <wp:extent cx="5943600" cy="3248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46005" wp14:editId="366AF5B4">
            <wp:extent cx="5943600" cy="326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DAC97" wp14:editId="0F81A8BE">
            <wp:extent cx="5943600" cy="3247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F7" w:rsidRDefault="00DC10F7">
      <w:r>
        <w:br w:type="page"/>
      </w:r>
    </w:p>
    <w:p w:rsidR="003D3177" w:rsidRDefault="00DC10F7">
      <w:r>
        <w:rPr>
          <w:noProof/>
        </w:rPr>
        <w:lastRenderedPageBreak/>
        <w:drawing>
          <wp:inline distT="0" distB="0" distL="0" distR="0" wp14:anchorId="1F817388" wp14:editId="7C838DA1">
            <wp:extent cx="5943600" cy="324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F6531" wp14:editId="3F9E2F9B">
            <wp:extent cx="59436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A5E">
        <w:rPr>
          <w:noProof/>
        </w:rPr>
        <w:lastRenderedPageBreak/>
        <w:drawing>
          <wp:inline distT="0" distB="0" distL="0" distR="0" wp14:anchorId="6EF653A6" wp14:editId="56BAD5F6">
            <wp:extent cx="5943600" cy="3246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4B457" wp14:editId="365CEC25">
            <wp:extent cx="59436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A32">
        <w:rPr>
          <w:noProof/>
        </w:rPr>
        <w:lastRenderedPageBreak/>
        <w:drawing>
          <wp:inline distT="0" distB="0" distL="0" distR="0" wp14:anchorId="31958205" wp14:editId="4899754A">
            <wp:extent cx="5943600" cy="3251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A32">
        <w:rPr>
          <w:noProof/>
        </w:rPr>
        <w:drawing>
          <wp:inline distT="0" distB="0" distL="0" distR="0" wp14:anchorId="028E7B84" wp14:editId="33F70D0F">
            <wp:extent cx="5943600" cy="3255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17">
        <w:rPr>
          <w:noProof/>
        </w:rPr>
        <w:lastRenderedPageBreak/>
        <w:drawing>
          <wp:inline distT="0" distB="0" distL="0" distR="0" wp14:anchorId="5F63CBCA" wp14:editId="5304F232">
            <wp:extent cx="5943600" cy="3256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17">
        <w:rPr>
          <w:noProof/>
        </w:rPr>
        <w:drawing>
          <wp:inline distT="0" distB="0" distL="0" distR="0" wp14:anchorId="397666FE" wp14:editId="5AA2D4ED">
            <wp:extent cx="594360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8F0">
        <w:rPr>
          <w:noProof/>
        </w:rPr>
        <w:lastRenderedPageBreak/>
        <w:drawing>
          <wp:inline distT="0" distB="0" distL="0" distR="0" wp14:anchorId="16DE48C3" wp14:editId="2825D46B">
            <wp:extent cx="5943600" cy="3246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E19">
        <w:rPr>
          <w:noProof/>
        </w:rPr>
        <w:drawing>
          <wp:inline distT="0" distB="0" distL="0" distR="0" wp14:anchorId="2A906CF1" wp14:editId="583E7862">
            <wp:extent cx="5943600" cy="3250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77" w:rsidRDefault="003D3177">
      <w:r>
        <w:br w:type="page"/>
      </w:r>
    </w:p>
    <w:p w:rsidR="00833D20" w:rsidRDefault="003D3177">
      <w:r>
        <w:rPr>
          <w:noProof/>
        </w:rPr>
        <w:lastRenderedPageBreak/>
        <w:drawing>
          <wp:inline distT="0" distB="0" distL="0" distR="0" wp14:anchorId="2B8A339C" wp14:editId="30735DD0">
            <wp:extent cx="5943600" cy="3253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81B35" wp14:editId="6A9D8B02">
            <wp:extent cx="5943600" cy="3248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0BA9A" wp14:editId="5E74981A">
            <wp:extent cx="5943600" cy="3260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26D21" wp14:editId="5AA27A44">
            <wp:extent cx="5943600" cy="3251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7673E" wp14:editId="56FCEA22">
            <wp:extent cx="5943600" cy="324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3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9E8"/>
    <w:rsid w:val="001B1848"/>
    <w:rsid w:val="00351A32"/>
    <w:rsid w:val="003D3177"/>
    <w:rsid w:val="00466A5E"/>
    <w:rsid w:val="005258F0"/>
    <w:rsid w:val="00833D20"/>
    <w:rsid w:val="009C7E19"/>
    <w:rsid w:val="00BE39E8"/>
    <w:rsid w:val="00CE3617"/>
    <w:rsid w:val="00D31867"/>
    <w:rsid w:val="00DC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8C5378-4BF5-417D-9AFA-169917E9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D501C2BA</Template>
  <TotalTime>36</TotalTime>
  <Pages>11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qingyang liu</dc:creator>
  <cp:keywords/>
  <dc:description/>
  <cp:lastModifiedBy>qingyang liu</cp:lastModifiedBy>
  <cp:revision>10</cp:revision>
  <dcterms:created xsi:type="dcterms:W3CDTF">2017-04-07T21:02:00Z</dcterms:created>
  <dcterms:modified xsi:type="dcterms:W3CDTF">2017-04-07T21:31:00Z</dcterms:modified>
</cp:coreProperties>
</file>